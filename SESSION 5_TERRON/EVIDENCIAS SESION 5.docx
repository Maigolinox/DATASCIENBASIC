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6A5" w:rsidRDefault="006C5E57" w:rsidP="00AB4981">
      <w:pPr>
        <w:pStyle w:val="Ttulo"/>
      </w:pPr>
      <w:r>
        <w:t>EVIDENCIAS SESION 5</w:t>
      </w:r>
    </w:p>
    <w:p w:rsidR="006C5E57" w:rsidRDefault="00764866" w:rsidP="006C5E57">
      <w:r>
        <w:t>Preguntas iniciales:</w:t>
      </w:r>
    </w:p>
    <w:p w:rsidR="00764866" w:rsidRDefault="00764866" w:rsidP="006C5E57">
      <w:r>
        <w:rPr>
          <w:noProof/>
          <w:lang w:val="en-US" w:eastAsia="ko-KR"/>
        </w:rPr>
        <w:drawing>
          <wp:inline distT="0" distB="0" distL="0" distR="0" wp14:anchorId="4092A235" wp14:editId="3405A397">
            <wp:extent cx="5831840" cy="3278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57" w:rsidRDefault="006C5E57" w:rsidP="006C5E57"/>
    <w:p w:rsidR="00CA6B4F" w:rsidRDefault="006C5E57" w:rsidP="006C5E57">
      <w:pPr>
        <w:pStyle w:val="Ttulo"/>
        <w:rPr>
          <w:b w:val="0"/>
          <w:lang w:bidi="es-ES"/>
        </w:rPr>
      </w:pPr>
      <w:r>
        <w:rPr>
          <w:b w:val="0"/>
          <w:lang w:bidi="es-ES"/>
        </w:rPr>
        <w:t>RETO 1</w:t>
      </w:r>
    </w:p>
    <w:p w:rsidR="006C5E57" w:rsidRDefault="006C5E57" w:rsidP="006C5E57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703CF302" wp14:editId="26AC02EE">
            <wp:extent cx="5831840" cy="3278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57" w:rsidRDefault="006C5E57" w:rsidP="006C5E57">
      <w:pPr>
        <w:rPr>
          <w:lang w:bidi="es-E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DD6CFB2" wp14:editId="3909C083">
            <wp:extent cx="5831840" cy="32785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57" w:rsidRDefault="006C5E57" w:rsidP="006C5E57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4AF410B2" wp14:editId="268B524B">
            <wp:extent cx="5831840" cy="3278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57C14958" wp14:editId="273EDC4C">
            <wp:extent cx="5831840" cy="3278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66" w:rsidRDefault="00764866" w:rsidP="006C5E57">
      <w:pPr>
        <w:rPr>
          <w:lang w:bidi="es-ES"/>
        </w:rPr>
      </w:pPr>
      <w:r>
        <w:rPr>
          <w:lang w:bidi="es-ES"/>
        </w:rPr>
        <w:t>Una función tiene un signo de pesos $ u operador</w:t>
      </w:r>
    </w:p>
    <w:p w:rsidR="00A63230" w:rsidRDefault="00A63230" w:rsidP="006C5E57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715A4771" wp14:editId="53C3B32B">
            <wp:extent cx="5831840" cy="3278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30" w:rsidRDefault="00A63230" w:rsidP="006C5E57">
      <w:pPr>
        <w:rPr>
          <w:lang w:bidi="es-E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1AB0AECD" wp14:editId="565F7B05">
            <wp:extent cx="5831840" cy="3278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drawing>
          <wp:inline distT="0" distB="0" distL="0" distR="0" wp14:anchorId="0171F173" wp14:editId="19B00064">
            <wp:extent cx="5831840" cy="32785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6C5E57">
      <w:pPr>
        <w:rPr>
          <w:lang w:bidi="es-ES"/>
        </w:rPr>
      </w:pPr>
    </w:p>
    <w:p w:rsidR="00764866" w:rsidRDefault="00764866" w:rsidP="00764866">
      <w:pPr>
        <w:pStyle w:val="Ttulo"/>
        <w:rPr>
          <w:b w:val="0"/>
          <w:lang w:bidi="es-ES"/>
        </w:rPr>
      </w:pPr>
      <w:r w:rsidRPr="00764866">
        <w:rPr>
          <w:b w:val="0"/>
          <w:lang w:bidi="es-ES"/>
        </w:rPr>
        <w:lastRenderedPageBreak/>
        <w:t>RETO 2</w:t>
      </w:r>
    </w:p>
    <w:p w:rsidR="000C1144" w:rsidRDefault="000C1144" w:rsidP="000C1144">
      <w:pPr>
        <w:rPr>
          <w:lang w:bidi="es-ES"/>
        </w:rPr>
      </w:pPr>
      <w:r>
        <w:rPr>
          <w:lang w:bidi="es-ES"/>
        </w:rPr>
        <w:t>¿Qué comentarios ha hecho Greg Powell?</w:t>
      </w:r>
    </w:p>
    <w:p w:rsidR="000C1144" w:rsidRDefault="000C1144" w:rsidP="000C1144">
      <w:pPr>
        <w:rPr>
          <w:lang w:bidi="es-ES"/>
        </w:rPr>
      </w:pPr>
      <w:r>
        <w:rPr>
          <w:lang w:bidi="es-ES"/>
        </w:rPr>
        <w:t>290 comentarios</w:t>
      </w:r>
    </w:p>
    <w:p w:rsidR="000C1144" w:rsidRDefault="000C1144" w:rsidP="000C1144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2072D907" wp14:editId="70DBF697">
            <wp:extent cx="5831840" cy="32785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44" w:rsidRDefault="000C1144" w:rsidP="000C1144">
      <w:pPr>
        <w:rPr>
          <w:lang w:bidi="es-ES"/>
        </w:rPr>
      </w:pPr>
      <w:r>
        <w:rPr>
          <w:lang w:bidi="es-ES"/>
        </w:rPr>
        <w:t>¿Qué comentarios han hecho Greg Powell o Mercedes Tyler?</w:t>
      </w:r>
    </w:p>
    <w:p w:rsidR="000C1144" w:rsidRDefault="000C1144" w:rsidP="000C1144">
      <w:pPr>
        <w:rPr>
          <w:lang w:bidi="es-ES"/>
        </w:rPr>
      </w:pPr>
      <w:r>
        <w:rPr>
          <w:lang w:bidi="es-ES"/>
        </w:rPr>
        <w:t>En total 576 comentarios</w:t>
      </w:r>
    </w:p>
    <w:p w:rsidR="000C1144" w:rsidRDefault="000C1144" w:rsidP="000C1144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3CA1215E" wp14:editId="3C7C127A">
            <wp:extent cx="5831840" cy="3278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44" w:rsidRDefault="000C1144" w:rsidP="000C1144">
      <w:pPr>
        <w:rPr>
          <w:lang w:bidi="es-ES"/>
        </w:rPr>
      </w:pPr>
    </w:p>
    <w:p w:rsidR="000C1144" w:rsidRDefault="000C1144" w:rsidP="000C1144">
      <w:pPr>
        <w:rPr>
          <w:lang w:bidi="es-ES"/>
        </w:rPr>
      </w:pPr>
    </w:p>
    <w:p w:rsidR="000C1144" w:rsidRDefault="000C1144" w:rsidP="000C1144">
      <w:pPr>
        <w:rPr>
          <w:lang w:bidi="es-ES"/>
        </w:rPr>
      </w:pPr>
      <w:r>
        <w:rPr>
          <w:lang w:bidi="es-ES"/>
        </w:rPr>
        <w:lastRenderedPageBreak/>
        <w:t>¿Cuál es el máximo número de comentarios en una película?</w:t>
      </w:r>
    </w:p>
    <w:p w:rsidR="000C1144" w:rsidRDefault="000C1144" w:rsidP="000C1144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7516F280" wp14:editId="192F2131">
            <wp:extent cx="5831840" cy="3278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66" w:rsidRDefault="000C1144" w:rsidP="000C1144">
      <w:pPr>
        <w:rPr>
          <w:lang w:bidi="es-ES"/>
        </w:rPr>
      </w:pPr>
      <w:r>
        <w:rPr>
          <w:lang w:bidi="es-ES"/>
        </w:rPr>
        <w:t>¿Cuál es título de las cinco películas más comentadas?</w:t>
      </w:r>
    </w:p>
    <w:p w:rsidR="00801039" w:rsidRDefault="00801039" w:rsidP="000C1144">
      <w:pPr>
        <w:rPr>
          <w:lang w:bidi="es-ES"/>
        </w:rPr>
      </w:pPr>
      <w:r>
        <w:rPr>
          <w:noProof/>
          <w:lang w:val="en-US" w:eastAsia="ko-KR"/>
        </w:rPr>
        <w:drawing>
          <wp:inline distT="0" distB="0" distL="0" distR="0" wp14:anchorId="426AF7F8" wp14:editId="115715B2">
            <wp:extent cx="5831840" cy="3278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1144">
      <w:pPr>
        <w:rPr>
          <w:lang w:bidi="es-ES"/>
        </w:rPr>
      </w:pPr>
    </w:p>
    <w:p w:rsidR="000C5BAD" w:rsidRDefault="000C5BAD" w:rsidP="000C5BAD">
      <w:pPr>
        <w:jc w:val="center"/>
        <w:rPr>
          <w:lang w:bidi="es-ES"/>
        </w:rPr>
      </w:pPr>
      <w:r>
        <w:rPr>
          <w:lang w:bidi="es-ES"/>
        </w:rPr>
        <w:t>EJERCICIOS SESION 5 VICTOR MIGUEL TERRÓN MACIAS</w:t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los datos de contacto de cada compañía.</w:t>
      </w:r>
    </w:p>
    <w:p w:rsidR="000C5BAD" w:rsidRPr="000C5BAD" w:rsidRDefault="00E07671" w:rsidP="000C5BA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57C4E93E" wp14:editId="45E2522E">
            <wp:extent cx="5831840" cy="3278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el identificador de la clase de cada calificación.</w:t>
      </w:r>
    </w:p>
    <w:p w:rsidR="00D30045" w:rsidRPr="00D30045" w:rsidRDefault="00D30045" w:rsidP="00D30045">
      <w:r>
        <w:rPr>
          <w:noProof/>
          <w:lang w:val="en-US" w:eastAsia="ko-KR"/>
        </w:rPr>
        <w:drawing>
          <wp:inline distT="0" distB="0" distL="0" distR="0" wp14:anchorId="5170CF53" wp14:editId="5E267795">
            <wp:extent cx="5831840" cy="3278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 xml:space="preserve">Obtén el nombre de todas las </w:t>
      </w:r>
      <w:proofErr w:type="spellStart"/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compañias</w:t>
      </w:r>
      <w:proofErr w:type="spellEnd"/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 xml:space="preserve"> fundadas en octubre.</w:t>
      </w:r>
    </w:p>
    <w:p w:rsidR="00D30045" w:rsidRPr="00D30045" w:rsidRDefault="00D30045" w:rsidP="00D30045">
      <w:r>
        <w:rPr>
          <w:noProof/>
          <w:lang w:val="en-US" w:eastAsia="ko-KR"/>
        </w:rPr>
        <w:lastRenderedPageBreak/>
        <w:drawing>
          <wp:inline distT="0" distB="0" distL="0" distR="0" wp14:anchorId="1EB41B96" wp14:editId="50CA0961">
            <wp:extent cx="5831840" cy="3278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el nombre de todas las compañías fundadas en 2008.</w:t>
      </w:r>
    </w:p>
    <w:p w:rsidR="00D30045" w:rsidRPr="00D30045" w:rsidRDefault="00D30045" w:rsidP="00D30045">
      <w:r>
        <w:rPr>
          <w:noProof/>
          <w:lang w:val="en-US" w:eastAsia="ko-KR"/>
        </w:rPr>
        <w:drawing>
          <wp:inline distT="0" distB="0" distL="0" distR="0" wp14:anchorId="09170DA7" wp14:editId="36E6B0EF">
            <wp:extent cx="5831840" cy="3278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todos los </w:t>
      </w:r>
      <w:r w:rsidRPr="000C5BAD">
        <w:rPr>
          <w:rFonts w:ascii="Segoe UI" w:eastAsia="Times New Roman" w:hAnsi="Segoe UI" w:cs="Segoe UI"/>
          <w:i/>
          <w:iCs/>
          <w:color w:val="24292E"/>
          <w:szCs w:val="24"/>
          <w:lang w:eastAsia="ko-KR"/>
        </w:rPr>
        <w:t>post</w:t>
      </w: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 del autor </w:t>
      </w:r>
      <w:r w:rsidRPr="000C5BAD">
        <w:rPr>
          <w:rFonts w:ascii="Consolas" w:eastAsia="Times New Roman" w:hAnsi="Consolas" w:cs="Courier New"/>
          <w:color w:val="24292E"/>
          <w:sz w:val="20"/>
          <w:lang w:eastAsia="ko-KR"/>
        </w:rPr>
        <w:t>machine</w:t>
      </w: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.</w:t>
      </w:r>
    </w:p>
    <w:p w:rsidR="00D30045" w:rsidRPr="00D30045" w:rsidRDefault="00D30045" w:rsidP="00D30045">
      <w:r>
        <w:rPr>
          <w:noProof/>
          <w:lang w:val="en-US" w:eastAsia="ko-KR"/>
        </w:rPr>
        <w:lastRenderedPageBreak/>
        <w:drawing>
          <wp:inline distT="0" distB="0" distL="0" distR="0" wp14:anchorId="59BCC4CB" wp14:editId="656CF160">
            <wp:extent cx="5831840" cy="3278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todas las calificaciones provenientes de los grupos </w:t>
      </w:r>
      <w:r w:rsidRPr="000C5BAD">
        <w:rPr>
          <w:rFonts w:ascii="Consolas" w:eastAsia="Times New Roman" w:hAnsi="Consolas" w:cs="Courier New"/>
          <w:color w:val="24292E"/>
          <w:sz w:val="20"/>
          <w:lang w:eastAsia="ko-KR"/>
        </w:rPr>
        <w:t>357</w:t>
      </w: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, </w:t>
      </w:r>
      <w:r w:rsidRPr="000C5BAD">
        <w:rPr>
          <w:rFonts w:ascii="Consolas" w:eastAsia="Times New Roman" w:hAnsi="Consolas" w:cs="Courier New"/>
          <w:color w:val="24292E"/>
          <w:sz w:val="20"/>
          <w:lang w:eastAsia="ko-KR"/>
        </w:rPr>
        <w:t>57</w:t>
      </w: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 y </w:t>
      </w:r>
      <w:r w:rsidRPr="000C5BAD">
        <w:rPr>
          <w:rFonts w:ascii="Consolas" w:eastAsia="Times New Roman" w:hAnsi="Consolas" w:cs="Courier New"/>
          <w:color w:val="24292E"/>
          <w:sz w:val="20"/>
          <w:lang w:eastAsia="ko-KR"/>
        </w:rPr>
        <w:t>465</w:t>
      </w: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.</w:t>
      </w:r>
    </w:p>
    <w:p w:rsidR="00D30045" w:rsidRPr="00D30045" w:rsidRDefault="00D30045" w:rsidP="00D30045">
      <w:r>
        <w:rPr>
          <w:noProof/>
          <w:lang w:val="en-US" w:eastAsia="ko-KR"/>
        </w:rPr>
        <w:drawing>
          <wp:inline distT="0" distB="0" distL="0" distR="0" wp14:anchorId="7D45FA25" wp14:editId="1C938C7B">
            <wp:extent cx="5831840" cy="3278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todas las compañías fundadas en octubre del 2008.</w:t>
      </w:r>
    </w:p>
    <w:p w:rsidR="00D30045" w:rsidRPr="00D30045" w:rsidRDefault="00D30045" w:rsidP="00D30045">
      <w:r>
        <w:rPr>
          <w:noProof/>
          <w:lang w:val="en-US" w:eastAsia="ko-KR"/>
        </w:rPr>
        <w:lastRenderedPageBreak/>
        <w:drawing>
          <wp:inline distT="0" distB="0" distL="0" distR="0" wp14:anchorId="62B8586D" wp14:editId="0CA08D51">
            <wp:extent cx="5831840" cy="32785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 xml:space="preserve">Obtén todas las </w:t>
      </w:r>
      <w:proofErr w:type="spellStart"/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compañias</w:t>
      </w:r>
      <w:proofErr w:type="spellEnd"/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 xml:space="preserve"> con más de 50 empleados.</w:t>
      </w:r>
    </w:p>
    <w:p w:rsidR="00D30045" w:rsidRPr="00D30045" w:rsidRDefault="00D30045" w:rsidP="00D30045">
      <w:r>
        <w:rPr>
          <w:noProof/>
          <w:lang w:val="en-US" w:eastAsia="ko-KR"/>
        </w:rPr>
        <w:drawing>
          <wp:inline distT="0" distB="0" distL="0" distR="0" wp14:anchorId="17AC610D" wp14:editId="08EF2BDC">
            <wp:extent cx="5831840" cy="32785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las rutas con un número de paradas entre 1 y 5.</w:t>
      </w:r>
    </w:p>
    <w:p w:rsidR="00D30045" w:rsidRPr="00D30045" w:rsidRDefault="00882FE7" w:rsidP="00D30045">
      <w:r>
        <w:rPr>
          <w:noProof/>
          <w:lang w:val="en-US" w:eastAsia="ko-KR"/>
        </w:rPr>
        <w:lastRenderedPageBreak/>
        <w:drawing>
          <wp:inline distT="0" distB="0" distL="0" distR="0" wp14:anchorId="3A9C4EAA" wp14:editId="52CFC36D">
            <wp:extent cx="5831840" cy="32785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la empresa con el menor número de empleados.</w:t>
      </w:r>
    </w:p>
    <w:p w:rsidR="00882FE7" w:rsidRPr="00882FE7" w:rsidRDefault="00882FE7" w:rsidP="00882FE7">
      <w:r>
        <w:rPr>
          <w:noProof/>
          <w:lang w:val="en-US" w:eastAsia="ko-KR"/>
        </w:rPr>
        <w:drawing>
          <wp:inline distT="0" distB="0" distL="0" distR="0" wp14:anchorId="10034D57" wp14:editId="19E014A6">
            <wp:extent cx="5831840" cy="3278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la empresa con el mayor número de empleados.</w:t>
      </w:r>
    </w:p>
    <w:p w:rsidR="00882FE7" w:rsidRPr="00882FE7" w:rsidRDefault="00882FE7" w:rsidP="00882FE7">
      <w:r>
        <w:rPr>
          <w:noProof/>
          <w:lang w:val="en-US" w:eastAsia="ko-KR"/>
        </w:rPr>
        <w:lastRenderedPageBreak/>
        <w:drawing>
          <wp:inline distT="0" distB="0" distL="0" distR="0" wp14:anchorId="60AA658C" wp14:editId="7D3DDD17">
            <wp:extent cx="5831840" cy="3278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el viaje con mayor duración.</w:t>
      </w:r>
    </w:p>
    <w:p w:rsidR="00882FE7" w:rsidRPr="00882FE7" w:rsidRDefault="00882FE7" w:rsidP="00882FE7">
      <w:r>
        <w:rPr>
          <w:noProof/>
          <w:lang w:val="en-US" w:eastAsia="ko-KR"/>
        </w:rPr>
        <w:drawing>
          <wp:inline distT="0" distB="0" distL="0" distR="0" wp14:anchorId="60FB44D9" wp14:editId="0680CA44">
            <wp:extent cx="5831840" cy="32785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D" w:rsidRDefault="000C5BAD" w:rsidP="000C5BA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  <w:lang w:eastAsia="ko-KR"/>
        </w:rPr>
      </w:pPr>
      <w:r w:rsidRPr="000C5BAD">
        <w:rPr>
          <w:rFonts w:ascii="Segoe UI" w:eastAsia="Times New Roman" w:hAnsi="Segoe UI" w:cs="Segoe UI"/>
          <w:color w:val="24292E"/>
          <w:szCs w:val="24"/>
          <w:lang w:eastAsia="ko-KR"/>
        </w:rPr>
        <w:t>Obtén el viaje con menor duración.</w:t>
      </w:r>
    </w:p>
    <w:p w:rsidR="00882FE7" w:rsidRPr="00882FE7" w:rsidRDefault="00882FE7" w:rsidP="00882FE7">
      <w:r>
        <w:rPr>
          <w:noProof/>
          <w:lang w:val="en-US" w:eastAsia="ko-KR"/>
        </w:rPr>
        <w:lastRenderedPageBreak/>
        <w:drawing>
          <wp:inline distT="0" distB="0" distL="0" distR="0" wp14:anchorId="1C0395E5" wp14:editId="4899E3CB">
            <wp:extent cx="5831840" cy="3278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5BAD" w:rsidRPr="006C5E57" w:rsidRDefault="000C5BAD" w:rsidP="000C5BAD">
      <w:pPr>
        <w:jc w:val="center"/>
        <w:rPr>
          <w:lang w:bidi="es-ES"/>
        </w:rPr>
      </w:pPr>
    </w:p>
    <w:sectPr w:rsidR="000C5BAD" w:rsidRPr="006C5E57" w:rsidSect="000A5150">
      <w:headerReference w:type="default" r:id="rId36"/>
      <w:footerReference w:type="default" r:id="rId37"/>
      <w:pgSz w:w="11906" w:h="16838" w:code="9"/>
      <w:pgMar w:top="1151" w:right="1361" w:bottom="1440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E6F" w:rsidRDefault="00C45E6F">
      <w:pPr>
        <w:spacing w:after="0" w:line="240" w:lineRule="auto"/>
      </w:pPr>
      <w:r>
        <w:separator/>
      </w:r>
    </w:p>
  </w:endnote>
  <w:endnote w:type="continuationSeparator" w:id="0">
    <w:p w:rsidR="00C45E6F" w:rsidRDefault="00C4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GothicE"/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Default="00DA4A43">
    <w:pPr>
      <w:pStyle w:val="Piedepgina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882FE7">
      <w:rPr>
        <w:noProof/>
        <w:lang w:bidi="es-ES"/>
      </w:rPr>
      <w:t>13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E6F" w:rsidRDefault="00C45E6F">
      <w:pPr>
        <w:spacing w:after="0" w:line="240" w:lineRule="auto"/>
      </w:pPr>
      <w:r>
        <w:separator/>
      </w:r>
    </w:p>
  </w:footnote>
  <w:footnote w:type="continuationSeparator" w:id="0">
    <w:p w:rsidR="00C45E6F" w:rsidRDefault="00C45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36A5" w:rsidRDefault="00B5204C">
    <w:pPr>
      <w:pStyle w:val="Encabezado"/>
    </w:pPr>
    <w:r>
      <w:rPr>
        <w:noProof/>
        <w:color w:val="auto"/>
        <w:lang w:val="en-US" w:eastAsia="ko-K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6F4AA2" wp14:editId="708EF547">
              <wp:simplePos x="0" y="0"/>
              <wp:positionH relativeFrom="page">
                <wp:posOffset>-295275</wp:posOffset>
              </wp:positionH>
              <wp:positionV relativeFrom="page">
                <wp:posOffset>-123825</wp:posOffset>
              </wp:positionV>
              <wp:extent cx="9719945" cy="10297795"/>
              <wp:effectExtent l="19050" t="0" r="90805" b="6350"/>
              <wp:wrapNone/>
              <wp:docPr id="1" name="Grupo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2" name="Forma libre 9">
                        <a:extLst/>
                      </wps:cNvPr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orma libre 10">
                        <a:extLst/>
                      </wps:cNvPr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orma libre 19">
                        <a:extLst/>
                      </wps:cNvPr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bre 20">
                        <a:extLst/>
                      </wps:cNvPr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orma libre 21">
                        <a:extLst/>
                      </wps:cNvPr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Conector recto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3C0CFE95" id="Grupo 6" o:spid="_x0000_s1026" alt="decorative element" style="position:absolute;margin-left:-23.25pt;margin-top:-9.75pt;width:765.35pt;height:810.85pt;z-index:-251653120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">
              <v:shape id="Forma libr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orma libr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orma libr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Conector recto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5AA3"/>
    <w:multiLevelType w:val="multilevel"/>
    <w:tmpl w:val="DC3E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A95284"/>
    <w:multiLevelType w:val="hybridMultilevel"/>
    <w:tmpl w:val="8DB4B09E"/>
    <w:lvl w:ilvl="0" w:tplc="45B4A1B2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57"/>
    <w:rsid w:val="0001495E"/>
    <w:rsid w:val="0001626D"/>
    <w:rsid w:val="00035454"/>
    <w:rsid w:val="000A5150"/>
    <w:rsid w:val="000C1144"/>
    <w:rsid w:val="000C5BAD"/>
    <w:rsid w:val="002E0B9C"/>
    <w:rsid w:val="002E6287"/>
    <w:rsid w:val="00303AE1"/>
    <w:rsid w:val="003949BD"/>
    <w:rsid w:val="00425411"/>
    <w:rsid w:val="004D61A7"/>
    <w:rsid w:val="00524B92"/>
    <w:rsid w:val="00560F76"/>
    <w:rsid w:val="00591FFE"/>
    <w:rsid w:val="005B0A52"/>
    <w:rsid w:val="006B7784"/>
    <w:rsid w:val="006C5E57"/>
    <w:rsid w:val="006E2C05"/>
    <w:rsid w:val="006F16F0"/>
    <w:rsid w:val="007520BE"/>
    <w:rsid w:val="00761CCB"/>
    <w:rsid w:val="00764866"/>
    <w:rsid w:val="00801039"/>
    <w:rsid w:val="00882FE7"/>
    <w:rsid w:val="00A448C1"/>
    <w:rsid w:val="00A63230"/>
    <w:rsid w:val="00AA7AA0"/>
    <w:rsid w:val="00AB4981"/>
    <w:rsid w:val="00AD20E5"/>
    <w:rsid w:val="00B43495"/>
    <w:rsid w:val="00B5204C"/>
    <w:rsid w:val="00B70211"/>
    <w:rsid w:val="00BA2DB2"/>
    <w:rsid w:val="00C45E6F"/>
    <w:rsid w:val="00C717E6"/>
    <w:rsid w:val="00CA6B4F"/>
    <w:rsid w:val="00CC0644"/>
    <w:rsid w:val="00D30045"/>
    <w:rsid w:val="00DA4A43"/>
    <w:rsid w:val="00DA5BEB"/>
    <w:rsid w:val="00DE395C"/>
    <w:rsid w:val="00E07671"/>
    <w:rsid w:val="00E105CD"/>
    <w:rsid w:val="00E2411A"/>
    <w:rsid w:val="00E37225"/>
    <w:rsid w:val="00E51439"/>
    <w:rsid w:val="00EF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299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s-E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6"/>
    <w:qFormat/>
    <w:rsid w:val="000A5150"/>
    <w:pPr>
      <w:spacing w:after="480"/>
      <w:contextualSpacing/>
    </w:pPr>
    <w:rPr>
      <w:rFonts w:asciiTheme="majorHAnsi" w:hAnsiTheme="majorHAnsi"/>
      <w:b/>
      <w:caps/>
      <w:color w:val="auto"/>
      <w:sz w:val="50"/>
    </w:rPr>
  </w:style>
  <w:style w:type="character" w:customStyle="1" w:styleId="TtuloCar">
    <w:name w:val="Título Car"/>
    <w:basedOn w:val="Fuentedeprrafopredeter"/>
    <w:link w:val="Ttulo"/>
    <w:uiPriority w:val="6"/>
    <w:rsid w:val="000A5150"/>
    <w:rPr>
      <w:rFonts w:asciiTheme="majorHAnsi" w:hAnsiTheme="majorHAnsi"/>
      <w:b/>
      <w:caps/>
      <w:color w:val="auto"/>
      <w:sz w:val="50"/>
      <w:szCs w:val="20"/>
    </w:rPr>
  </w:style>
  <w:style w:type="paragraph" w:customStyle="1" w:styleId="Encabezadodefila">
    <w:name w:val="Encabezado de fila"/>
    <w:basedOn w:val="Normal"/>
    <w:uiPriority w:val="5"/>
    <w:semiHidden/>
    <w:qFormat/>
    <w:rPr>
      <w:b/>
      <w:bCs/>
    </w:rPr>
  </w:style>
  <w:style w:type="table" w:styleId="Tablaconcuadrcula">
    <w:name w:val="Table Grid"/>
    <w:basedOn w:val="Tab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formulario">
    <w:name w:val="Título de formulario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extodelatabla">
    <w:name w:val="Texto de la tabla"/>
    <w:basedOn w:val="Normal"/>
    <w:uiPriority w:val="3"/>
    <w:semiHidden/>
    <w:qFormat/>
    <w:pPr>
      <w:spacing w:after="320"/>
    </w:pPr>
  </w:style>
  <w:style w:type="character" w:customStyle="1" w:styleId="Ttulo1Car">
    <w:name w:val="Título 1 Car"/>
    <w:basedOn w:val="Fuentedeprrafopredeter"/>
    <w:link w:val="Ttulo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aconnmeros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Ttulo2Car">
    <w:name w:val="Título 2 Car"/>
    <w:basedOn w:val="Fuentedeprrafopredeter"/>
    <w:link w:val="Ttulo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Piedepgina">
    <w:name w:val="footer"/>
    <w:basedOn w:val="Normal"/>
    <w:link w:val="PiedepginaC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aconvietas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Encabezado">
    <w:name w:val="header"/>
    <w:basedOn w:val="Normal"/>
    <w:link w:val="EncabezadoC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E395C"/>
    <w:rPr>
      <w:sz w:val="24"/>
      <w:szCs w:val="20"/>
    </w:rPr>
  </w:style>
  <w:style w:type="paragraph" w:customStyle="1" w:styleId="Detalles">
    <w:name w:val="Detalles"/>
    <w:basedOn w:val="Normal"/>
    <w:qFormat/>
    <w:rsid w:val="00AB4981"/>
    <w:pPr>
      <w:spacing w:after="360"/>
      <w:contextualSpacing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AB4981"/>
    <w:rPr>
      <w:color w:val="808080"/>
    </w:rPr>
  </w:style>
  <w:style w:type="character" w:styleId="nfasis">
    <w:name w:val="Emphasis"/>
    <w:basedOn w:val="Fuentedeprrafopredeter"/>
    <w:uiPriority w:val="20"/>
    <w:qFormat/>
    <w:rsid w:val="000C5BAD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C5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7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or%20Miguel%20Terron\AppData\Roaming\Microsoft\Plantillas\Acta%20de%20reuni&#243;n%20escolar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0720A5-A701-454D-9593-62981AB0C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5AFC57-B23D-4FF4-A7F9-0C250D580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 de reunión escolar.dotx</Template>
  <TotalTime>0</TotalTime>
  <Pages>13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2020-12-09T02:00:00Z</dcterms:created>
  <dcterms:modified xsi:type="dcterms:W3CDTF">2020-12-09T03:38:00Z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